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6DCF" w:rsidRDefault="00A46DCF" w:rsidP="002700A1">
      <w:r>
        <w:t>Advanced Engineering Mat</w:t>
      </w:r>
      <w:r>
        <w:rPr>
          <w:rFonts w:ascii="新細明體" w:hAnsi="新細明體"/>
        </w:rPr>
        <w:t>h</w:t>
      </w:r>
      <w:r>
        <w:t>ematics, by Erwin Kreyszig 10</w:t>
      </w:r>
      <w:r w:rsidRPr="00E81948">
        <w:rPr>
          <w:vertAlign w:val="superscript"/>
        </w:rPr>
        <w:t>th</w:t>
      </w:r>
      <w:r>
        <w:t>. Ed.</w:t>
      </w:r>
    </w:p>
    <w:p w:rsidR="00A46DCF" w:rsidRDefault="00A46DCF" w:rsidP="002700A1">
      <w:pPr>
        <w:rPr>
          <w:b/>
          <w:sz w:val="32"/>
          <w:szCs w:val="32"/>
        </w:rPr>
      </w:pPr>
      <w:r w:rsidRPr="00A808E5">
        <w:rPr>
          <w:b/>
          <w:sz w:val="32"/>
          <w:szCs w:val="32"/>
        </w:rPr>
        <w:t xml:space="preserve">Problem Set </w:t>
      </w:r>
      <w:r>
        <w:rPr>
          <w:b/>
          <w:sz w:val="32"/>
          <w:szCs w:val="32"/>
        </w:rPr>
        <w:t>7.1</w:t>
      </w:r>
    </w:p>
    <w:p w:rsidR="00A46DCF" w:rsidRDefault="00A46DCF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</w:t>
      </w:r>
    </w:p>
    <w:p w:rsidR="00A46DCF" w:rsidRDefault="00A46DCF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1C0BD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75pt;height:160.5pt">
            <v:imagedata r:id="rId6" o:title=""/>
          </v:shape>
        </w:pict>
      </w:r>
    </w:p>
    <w:p w:rsidR="00A46DCF" w:rsidRPr="0097596D" w:rsidRDefault="00A46DCF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2</w:t>
      </w:r>
    </w:p>
    <w:p w:rsidR="00A46DCF" w:rsidRDefault="00A46DCF" w:rsidP="00F02FAF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pict>
          <v:shape id="_x0000_i1026" type="#_x0000_t75" style="width:255pt;height:105.75pt">
            <v:imagedata r:id="rId7" o:title=""/>
          </v:shape>
        </w:pict>
      </w:r>
    </w:p>
    <w:p w:rsidR="00A46DCF" w:rsidRDefault="00A46DC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3</w:t>
      </w:r>
    </w:p>
    <w:p w:rsidR="00A46DCF" w:rsidRPr="0097596D" w:rsidRDefault="00A46DC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1C0BD6">
        <w:pict>
          <v:shape id="_x0000_i1027" type="#_x0000_t75" style="width:318.75pt;height:290.25pt">
            <v:imagedata r:id="rId8" o:title=""/>
          </v:shape>
        </w:pict>
      </w:r>
    </w:p>
    <w:p w:rsidR="00A46DCF" w:rsidRPr="0097596D" w:rsidRDefault="00A46DCF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4</w:t>
      </w:r>
    </w:p>
    <w:p w:rsidR="00A46DCF" w:rsidRDefault="00A46DCF" w:rsidP="00F02FAF">
      <w:pPr>
        <w:rPr>
          <w:noProof/>
        </w:rPr>
      </w:pPr>
      <w:r>
        <w:rPr>
          <w:noProof/>
        </w:rPr>
        <w:pict>
          <v:shape id="_x0000_i1028" type="#_x0000_t75" style="width:175.5pt;height:272.25pt">
            <v:imagedata r:id="rId9" o:title=""/>
          </v:shape>
        </w:pict>
      </w:r>
    </w:p>
    <w:p w:rsidR="00A46DCF" w:rsidRDefault="00A46DC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5</w:t>
      </w:r>
    </w:p>
    <w:p w:rsidR="00A46DCF" w:rsidRPr="0097596D" w:rsidRDefault="00A46DC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1C0BD6">
        <w:pict>
          <v:shape id="_x0000_i1029" type="#_x0000_t75" style="width:94.5pt;height:91.5pt">
            <v:imagedata r:id="rId10" o:title=""/>
          </v:shape>
        </w:pict>
      </w:r>
    </w:p>
    <w:p w:rsidR="00A46DCF" w:rsidRDefault="00A46DCF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6</w:t>
      </w:r>
    </w:p>
    <w:p w:rsidR="00A46DCF" w:rsidRPr="0097596D" w:rsidRDefault="00A46DCF" w:rsidP="00F02FAF">
      <w:pPr>
        <w:rPr>
          <w:bdr w:val="single" w:sz="4" w:space="0" w:color="auto"/>
          <w:shd w:val="pct15" w:color="auto" w:fill="FFFFFF"/>
        </w:rPr>
      </w:pPr>
      <w:r w:rsidRPr="001C0BD6">
        <w:pict>
          <v:shape id="_x0000_i1030" type="#_x0000_t75" style="width:177.75pt;height:72.75pt">
            <v:imagedata r:id="rId11" o:title=""/>
          </v:shape>
        </w:pict>
      </w:r>
    </w:p>
    <w:p w:rsidR="00A46DCF" w:rsidRDefault="00A46DCF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7</w:t>
      </w:r>
    </w:p>
    <w:p w:rsidR="00A46DCF" w:rsidRPr="0097596D" w:rsidRDefault="00A46DCF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1C0BD6">
        <w:pict>
          <v:shape id="_x0000_i1031" type="#_x0000_t75" style="width:331.5pt;height:39pt">
            <v:imagedata r:id="rId12" o:title=""/>
          </v:shape>
        </w:pict>
      </w:r>
    </w:p>
    <w:p w:rsidR="00A46DCF" w:rsidRPr="0097596D" w:rsidRDefault="00A46DCF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8</w:t>
      </w:r>
    </w:p>
    <w:p w:rsidR="00A46DCF" w:rsidRDefault="00A46DCF">
      <w:r>
        <w:pict>
          <v:shape id="_x0000_i1032" type="#_x0000_t75" style="width:387.75pt;height:135pt">
            <v:imagedata r:id="rId13" o:title=""/>
          </v:shape>
        </w:pict>
      </w:r>
    </w:p>
    <w:p w:rsidR="00A46DCF" w:rsidRPr="0097596D" w:rsidRDefault="00A46DC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9</w:t>
      </w:r>
    </w:p>
    <w:p w:rsidR="00A46DCF" w:rsidRDefault="00A46DCF" w:rsidP="00F02FAF">
      <w:pPr>
        <w:rPr>
          <w:noProof/>
        </w:rPr>
      </w:pPr>
      <w:r>
        <w:rPr>
          <w:noProof/>
        </w:rPr>
        <w:pict>
          <v:shape id="_x0000_i1033" type="#_x0000_t75" style="width:409.5pt;height:266.25pt">
            <v:imagedata r:id="rId14" o:title=""/>
          </v:shape>
        </w:pict>
      </w:r>
    </w:p>
    <w:p w:rsidR="00A46DCF" w:rsidRPr="0097596D" w:rsidRDefault="00A46DCF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10</w:t>
      </w:r>
    </w:p>
    <w:p w:rsidR="00A46DCF" w:rsidRDefault="00A46DCF" w:rsidP="00A338B3">
      <w:r>
        <w:pict>
          <v:shape id="_x0000_i1034" type="#_x0000_t75" style="width:309pt;height:242.25pt">
            <v:imagedata r:id="rId15" o:title=""/>
          </v:shape>
        </w:pict>
      </w:r>
    </w:p>
    <w:p w:rsidR="00A46DCF" w:rsidRPr="0097596D" w:rsidRDefault="00A46DCF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11</w:t>
      </w:r>
    </w:p>
    <w:p w:rsidR="00A46DCF" w:rsidRDefault="00A46DCF" w:rsidP="00A338B3">
      <w:r>
        <w:pict>
          <v:shape id="_x0000_i1035" type="#_x0000_t75" style="width:345.75pt;height:225pt">
            <v:imagedata r:id="rId16" o:title=""/>
          </v:shape>
        </w:pict>
      </w:r>
    </w:p>
    <w:p w:rsidR="00A46DCF" w:rsidRPr="0097596D" w:rsidRDefault="00A46DCF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12</w:t>
      </w:r>
    </w:p>
    <w:p w:rsidR="00A46DCF" w:rsidRDefault="00A46DCF" w:rsidP="00A338B3">
      <w:r>
        <w:pict>
          <v:shape id="_x0000_i1036" type="#_x0000_t75" style="width:377.25pt;height:201.75pt">
            <v:imagedata r:id="rId17" o:title=""/>
          </v:shape>
        </w:pict>
      </w:r>
    </w:p>
    <w:p w:rsidR="00A46DCF" w:rsidRPr="0097596D" w:rsidRDefault="00A46DC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13</w:t>
      </w:r>
    </w:p>
    <w:p w:rsidR="00A46DCF" w:rsidRDefault="00A46DCF" w:rsidP="00F02FAF">
      <w:pPr>
        <w:rPr>
          <w:noProof/>
        </w:rPr>
      </w:pPr>
      <w:r>
        <w:rPr>
          <w:noProof/>
        </w:rPr>
        <w:pict>
          <v:shape id="_x0000_i1037" type="#_x0000_t75" style="width:253.5pt;height:193.5pt">
            <v:imagedata r:id="rId18" o:title=""/>
          </v:shape>
        </w:pict>
      </w:r>
    </w:p>
    <w:p w:rsidR="00A46DCF" w:rsidRPr="0097596D" w:rsidRDefault="00A46DCF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14</w:t>
      </w:r>
    </w:p>
    <w:p w:rsidR="00A46DCF" w:rsidRDefault="00A46DCF" w:rsidP="00A338B3">
      <w:r>
        <w:pict>
          <v:shape id="_x0000_i1038" type="#_x0000_t75" style="width:342pt;height:207pt">
            <v:imagedata r:id="rId19" o:title=""/>
          </v:shape>
        </w:pict>
      </w:r>
    </w:p>
    <w:p w:rsidR="00A46DCF" w:rsidRPr="0097596D" w:rsidRDefault="00A46DC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15</w:t>
      </w:r>
    </w:p>
    <w:p w:rsidR="00A46DCF" w:rsidRDefault="00A46DCF" w:rsidP="00F02FAF">
      <w:pPr>
        <w:rPr>
          <w:noProof/>
        </w:rPr>
      </w:pPr>
      <w:r>
        <w:rPr>
          <w:noProof/>
        </w:rPr>
        <w:pict>
          <v:shape id="_x0000_i1039" type="#_x0000_t75" style="width:286.5pt;height:198.75pt">
            <v:imagedata r:id="rId20" o:title=""/>
          </v:shape>
        </w:pict>
      </w:r>
    </w:p>
    <w:p w:rsidR="00A46DCF" w:rsidRPr="0097596D" w:rsidRDefault="00A46DCF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16</w:t>
      </w:r>
    </w:p>
    <w:p w:rsidR="00A46DCF" w:rsidRDefault="00A46DCF" w:rsidP="00A338B3">
      <w:r>
        <w:pict>
          <v:shape id="_x0000_i1040" type="#_x0000_t75" style="width:382.5pt;height:208.5pt">
            <v:imagedata r:id="rId21" o:title=""/>
          </v:shape>
        </w:pict>
      </w:r>
    </w:p>
    <w:p w:rsidR="00A46DCF" w:rsidRDefault="00A46DCF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17</w:t>
      </w:r>
    </w:p>
    <w:p w:rsidR="00A46DCF" w:rsidRPr="008B6BD9" w:rsidRDefault="00A46DCF" w:rsidP="008B6BD9">
      <w:pPr>
        <w:ind w:leftChars="-100" w:left="-240"/>
      </w:pPr>
      <w:r>
        <w:t xml:space="preserve">   </w:t>
      </w:r>
      <w:r>
        <w:pict>
          <v:shape id="_x0000_i1041" type="#_x0000_t75" style="width:336pt;height:64.5pt">
            <v:imagedata r:id="rId22" o:title=""/>
          </v:shape>
        </w:pict>
      </w:r>
    </w:p>
    <w:p w:rsidR="00A46DCF" w:rsidRPr="0097596D" w:rsidRDefault="00A46DCF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18</w:t>
      </w:r>
    </w:p>
    <w:p w:rsidR="00A46DCF" w:rsidRDefault="00A46DCF">
      <w:r>
        <w:t xml:space="preserve">  </w:t>
      </w:r>
      <w:r w:rsidRPr="00BF3449">
        <w:rPr>
          <w:noProof/>
        </w:rPr>
        <w:pict>
          <v:shape id="圖片 16" o:spid="_x0000_i1042" type="#_x0000_t75" style="width:336pt;height:97.5pt;visibility:visible">
            <v:imagedata r:id="rId23" o:title=""/>
          </v:shape>
        </w:pict>
      </w:r>
    </w:p>
    <w:p w:rsidR="00A46DCF" w:rsidRDefault="00A46DCF" w:rsidP="0074383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19</w:t>
      </w:r>
    </w:p>
    <w:p w:rsidR="00A46DCF" w:rsidRDefault="00A46DCF" w:rsidP="003578C2">
      <w:r>
        <w:t xml:space="preserve"> </w:t>
      </w:r>
      <w:r>
        <w:pict>
          <v:shape id="_x0000_i1043" type="#_x0000_t75" style="width:414pt;height:376.5pt">
            <v:imagedata r:id="rId24" o:title=""/>
          </v:shape>
        </w:pict>
      </w:r>
    </w:p>
    <w:p w:rsidR="00A46DCF" w:rsidRDefault="00A46DCF" w:rsidP="003578C2">
      <w:r>
        <w:pict>
          <v:shape id="_x0000_i1044" type="#_x0000_t75" style="width:411.75pt;height:375pt">
            <v:imagedata r:id="rId25" o:title=""/>
          </v:shape>
        </w:pict>
      </w:r>
    </w:p>
    <w:p w:rsidR="00A46DCF" w:rsidRDefault="00A46DCF" w:rsidP="003578C2">
      <w:r>
        <w:pict>
          <v:shape id="_x0000_i1045" type="#_x0000_t75" style="width:373.5pt;height:170.25pt">
            <v:imagedata r:id="rId26" o:title=""/>
          </v:shape>
        </w:pict>
      </w:r>
    </w:p>
    <w:p w:rsidR="00A46DCF" w:rsidRDefault="00A46DCF" w:rsidP="003578C2">
      <w:r>
        <w:pict>
          <v:shape id="_x0000_i1046" type="#_x0000_t75" style="width:303.75pt;height:73.5pt">
            <v:imagedata r:id="rId27" o:title=""/>
          </v:shape>
        </w:pict>
      </w:r>
    </w:p>
    <w:p w:rsidR="00A46DCF" w:rsidRPr="003578C2" w:rsidRDefault="00A46DCF" w:rsidP="003578C2">
      <w:r>
        <w:pict>
          <v:shape id="_x0000_i1047" type="#_x0000_t75" style="width:396pt;height:135pt">
            <v:imagedata r:id="rId28" o:title=""/>
          </v:shape>
        </w:pict>
      </w:r>
    </w:p>
    <w:p w:rsidR="00A46DCF" w:rsidRPr="0097596D" w:rsidRDefault="00A46DCF" w:rsidP="0074383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20</w:t>
      </w:r>
    </w:p>
    <w:p w:rsidR="00A46DCF" w:rsidRDefault="00A46DCF" w:rsidP="00743835">
      <w:pPr>
        <w:rPr>
          <w:noProof/>
        </w:rPr>
      </w:pPr>
      <w:r w:rsidRPr="00BF3449">
        <w:rPr>
          <w:noProof/>
        </w:rPr>
        <w:pict>
          <v:shape id="圖片 17" o:spid="_x0000_i1048" type="#_x0000_t75" style="width:390pt;height:120.75pt;visibility:visible">
            <v:imagedata r:id="rId29" o:title=""/>
          </v:shape>
        </w:pict>
      </w:r>
    </w:p>
    <w:p w:rsidR="00A46DCF" w:rsidRDefault="00A46DCF" w:rsidP="00743835">
      <w:pPr>
        <w:rPr>
          <w:noProof/>
        </w:rPr>
      </w:pPr>
      <w:r w:rsidRPr="00BF3449">
        <w:rPr>
          <w:noProof/>
        </w:rPr>
        <w:pict>
          <v:shape id="圖片 18" o:spid="_x0000_i1049" type="#_x0000_t75" style="width:351.75pt;height:147pt;visibility:visible">
            <v:imagedata r:id="rId30" o:title=""/>
          </v:shape>
        </w:pict>
      </w:r>
    </w:p>
    <w:sectPr w:rsidR="00A46DCF" w:rsidSect="00D74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6DCF" w:rsidRDefault="00A46DCF" w:rsidP="006E485F">
      <w:r>
        <w:separator/>
      </w:r>
    </w:p>
  </w:endnote>
  <w:endnote w:type="continuationSeparator" w:id="0">
    <w:p w:rsidR="00A46DCF" w:rsidRDefault="00A46DCF" w:rsidP="006E48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6DCF" w:rsidRDefault="00A46DCF" w:rsidP="006E485F">
      <w:r>
        <w:separator/>
      </w:r>
    </w:p>
  </w:footnote>
  <w:footnote w:type="continuationSeparator" w:id="0">
    <w:p w:rsidR="00A46DCF" w:rsidRDefault="00A46DCF" w:rsidP="006E485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700A1"/>
    <w:rsid w:val="001A364A"/>
    <w:rsid w:val="001C0BD6"/>
    <w:rsid w:val="002700A1"/>
    <w:rsid w:val="00285E61"/>
    <w:rsid w:val="003578C2"/>
    <w:rsid w:val="00503E67"/>
    <w:rsid w:val="005A1E8A"/>
    <w:rsid w:val="005E16AC"/>
    <w:rsid w:val="006E485F"/>
    <w:rsid w:val="00743835"/>
    <w:rsid w:val="0080309F"/>
    <w:rsid w:val="008B6BD9"/>
    <w:rsid w:val="0097596D"/>
    <w:rsid w:val="00990E13"/>
    <w:rsid w:val="009C7273"/>
    <w:rsid w:val="00A338B3"/>
    <w:rsid w:val="00A46DCF"/>
    <w:rsid w:val="00A808E5"/>
    <w:rsid w:val="00B07069"/>
    <w:rsid w:val="00BF3449"/>
    <w:rsid w:val="00D74D3C"/>
    <w:rsid w:val="00E33F37"/>
    <w:rsid w:val="00E35DA7"/>
    <w:rsid w:val="00E81948"/>
    <w:rsid w:val="00F02F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0A1"/>
    <w:pPr>
      <w:widowControl w:val="0"/>
    </w:pPr>
    <w:rPr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A338B3"/>
    <w:rPr>
      <w:rFonts w:ascii="Cambria" w:hAnsi="Cambr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338B3"/>
    <w:rPr>
      <w:rFonts w:ascii="Cambria" w:eastAsia="新細明體" w:hAnsi="Cambria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6E485F"/>
    <w:rPr>
      <w:rFonts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6E485F"/>
    <w:rPr>
      <w:rFonts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58</TotalTime>
  <Pages>9</Pages>
  <Words>39</Words>
  <Characters>227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OYA79</dc:creator>
  <cp:keywords/>
  <dc:description/>
  <cp:lastModifiedBy>IBM</cp:lastModifiedBy>
  <cp:revision>9</cp:revision>
  <dcterms:created xsi:type="dcterms:W3CDTF">2012-12-25T07:18:00Z</dcterms:created>
  <dcterms:modified xsi:type="dcterms:W3CDTF">2013-03-31T11:44:00Z</dcterms:modified>
</cp:coreProperties>
</file>